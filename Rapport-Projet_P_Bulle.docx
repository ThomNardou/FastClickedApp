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FF80" w14:textId="7198A2AE" w:rsidR="007F30AE" w:rsidRPr="00201892" w:rsidRDefault="00F567A0" w:rsidP="000E7483">
      <w:pPr>
        <w:pStyle w:val="Titre"/>
        <w:rPr>
          <w:rFonts w:ascii="Microsoft JhengHei" w:eastAsia="Microsoft JhengHei" w:hAnsi="Microsoft JhengHei"/>
        </w:rPr>
      </w:pPr>
      <w:proofErr w:type="spellStart"/>
      <w:r>
        <w:rPr>
          <w:rFonts w:ascii="Microsoft JhengHei" w:eastAsia="Microsoft JhengHei" w:hAnsi="Microsoft JhengHei"/>
        </w:rPr>
        <w:t>P_Bulle</w:t>
      </w:r>
      <w:proofErr w:type="spellEnd"/>
      <w:r>
        <w:rPr>
          <w:rFonts w:ascii="Microsoft JhengHei" w:eastAsia="Microsoft JhengHei" w:hAnsi="Microsoft JhengHei"/>
        </w:rPr>
        <w:t xml:space="preserve"> Dev</w:t>
      </w:r>
    </w:p>
    <w:p w14:paraId="3A8BB082" w14:textId="02FC3697" w:rsidR="000E7483" w:rsidRPr="00201892" w:rsidRDefault="00F567A0" w:rsidP="00D275C6">
      <w:pPr>
        <w:spacing w:before="2400"/>
        <w:jc w:val="center"/>
        <w:rPr>
          <w:rFonts w:ascii="Microsoft JhengHei" w:eastAsia="Microsoft JhengHei" w:hAnsi="Microsoft JhengHei" w:cs="Arial"/>
          <w:sz w:val="22"/>
          <w:szCs w:val="22"/>
        </w:rPr>
      </w:pPr>
      <w:r>
        <w:rPr>
          <w:rFonts w:ascii="Microsoft JhengHei" w:eastAsia="Microsoft JhengHei" w:hAnsi="Microsoft JhengHei" w:cs="Arial"/>
          <w:noProof/>
          <w:sz w:val="22"/>
          <w:szCs w:val="22"/>
        </w:rPr>
        <w:drawing>
          <wp:inline distT="0" distB="0" distL="0" distR="0" wp14:anchorId="4E6796F7" wp14:editId="633781D9">
            <wp:extent cx="5743575" cy="32289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D9A4" w14:textId="0EEEDCFF" w:rsidR="007F30AE" w:rsidRPr="00201892" w:rsidRDefault="32436368" w:rsidP="000E7483">
      <w:pPr>
        <w:spacing w:before="2000"/>
        <w:jc w:val="center"/>
        <w:rPr>
          <w:rFonts w:ascii="Microsoft JhengHei" w:eastAsia="Microsoft JhengHei" w:hAnsi="Microsoft JhengHei"/>
        </w:rPr>
      </w:pPr>
      <w:r w:rsidRPr="0621AC59">
        <w:rPr>
          <w:rFonts w:ascii="Microsoft JhengHei" w:eastAsia="Microsoft JhengHei" w:hAnsi="Microsoft JhengHei"/>
        </w:rPr>
        <w:t>Thomas Louis Nardou</w:t>
      </w:r>
      <w:r w:rsidR="007F30AE" w:rsidRPr="0621AC59">
        <w:rPr>
          <w:rFonts w:ascii="Microsoft JhengHei" w:eastAsia="Microsoft JhengHei" w:hAnsi="Microsoft JhengHei"/>
        </w:rPr>
        <w:t xml:space="preserve"> – </w:t>
      </w:r>
      <w:r w:rsidR="229EECEA" w:rsidRPr="0621AC59">
        <w:rPr>
          <w:rFonts w:ascii="Microsoft JhengHei" w:eastAsia="Microsoft JhengHei" w:hAnsi="Microsoft JhengHei"/>
        </w:rPr>
        <w:t>MID2</w:t>
      </w:r>
    </w:p>
    <w:p w14:paraId="490A2A4A" w14:textId="06B88239" w:rsidR="007F30AE" w:rsidRPr="00201892" w:rsidRDefault="229EECEA" w:rsidP="000E7483">
      <w:pPr>
        <w:jc w:val="center"/>
        <w:rPr>
          <w:rFonts w:ascii="Microsoft JhengHei" w:eastAsia="Microsoft JhengHei" w:hAnsi="Microsoft JhengHei"/>
        </w:rPr>
      </w:pPr>
      <w:r w:rsidRPr="0621AC59">
        <w:rPr>
          <w:rFonts w:ascii="Microsoft JhengHei" w:eastAsia="Microsoft JhengHei" w:hAnsi="Microsoft JhengHei"/>
        </w:rPr>
        <w:t>A2</w:t>
      </w:r>
      <w:r w:rsidR="00F567A0">
        <w:rPr>
          <w:rFonts w:ascii="Microsoft JhengHei" w:eastAsia="Microsoft JhengHei" w:hAnsi="Microsoft JhengHei"/>
        </w:rPr>
        <w:t>2</w:t>
      </w:r>
      <w:r w:rsidRPr="0621AC59">
        <w:rPr>
          <w:rFonts w:ascii="Microsoft JhengHei" w:eastAsia="Microsoft JhengHei" w:hAnsi="Microsoft JhengHei"/>
        </w:rPr>
        <w:t xml:space="preserve"> - Vennes</w:t>
      </w:r>
    </w:p>
    <w:p w14:paraId="26053E30" w14:textId="13258BB1" w:rsidR="007F30AE" w:rsidRPr="00201892" w:rsidRDefault="00F567A0" w:rsidP="000E7483">
      <w:pPr>
        <w:jc w:val="center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40</w:t>
      </w:r>
      <w:r w:rsidR="229EECEA" w:rsidRPr="0621AC59">
        <w:rPr>
          <w:rFonts w:ascii="Microsoft JhengHei" w:eastAsia="Microsoft JhengHei" w:hAnsi="Microsoft JhengHei"/>
        </w:rPr>
        <w:t xml:space="preserve"> périodes</w:t>
      </w:r>
    </w:p>
    <w:p w14:paraId="63783E66" w14:textId="62E89026" w:rsidR="007F30AE" w:rsidRPr="00201892" w:rsidRDefault="00F567A0" w:rsidP="000E7483">
      <w:pPr>
        <w:jc w:val="center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Laurant Deschamps</w:t>
      </w:r>
    </w:p>
    <w:p w14:paraId="16FEB03D" w14:textId="77777777" w:rsidR="007F30AE" w:rsidRPr="00201892" w:rsidRDefault="007F30AE" w:rsidP="001764CE">
      <w:pPr>
        <w:pStyle w:val="Titre"/>
        <w:rPr>
          <w:rFonts w:ascii="Microsoft JhengHei" w:eastAsia="Microsoft JhengHei" w:hAnsi="Microsoft JhengHei"/>
        </w:rPr>
      </w:pPr>
      <w:r w:rsidRPr="00201892">
        <w:rPr>
          <w:rFonts w:ascii="Microsoft JhengHei" w:eastAsia="Microsoft JhengHei" w:hAnsi="Microsoft JhengHei"/>
        </w:rPr>
        <w:br w:type="page"/>
      </w:r>
      <w:r w:rsidRPr="00201892">
        <w:rPr>
          <w:rFonts w:ascii="Microsoft JhengHei" w:eastAsia="Microsoft JhengHei" w:hAnsi="Microsoft JhengHei"/>
        </w:rPr>
        <w:lastRenderedPageBreak/>
        <w:t>Table des matières</w:t>
      </w:r>
    </w:p>
    <w:sdt>
      <w:sdtPr>
        <w:rPr>
          <w:rFonts w:asciiTheme="minorHAnsi" w:eastAsia="Times New Roman" w:hAnsiTheme="minorHAnsi" w:cs="Times New Roman"/>
          <w:color w:val="auto"/>
          <w:sz w:val="20"/>
          <w:szCs w:val="20"/>
          <w:lang w:val="fr-FR" w:eastAsia="fr-CH"/>
        </w:rPr>
        <w:id w:val="1727106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A27C1" w14:textId="43A3CA3E" w:rsidR="00F567A0" w:rsidRDefault="00F567A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DBE0E28" w14:textId="163A917C" w:rsidR="00A27CD4" w:rsidRDefault="00F567A0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75686" w:history="1">
            <w:r w:rsidR="00A27CD4" w:rsidRPr="0065583F">
              <w:rPr>
                <w:rStyle w:val="Lienhypertexte"/>
                <w:noProof/>
              </w:rPr>
              <w:t>1</w:t>
            </w:r>
            <w:r w:rsidR="00A27CD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27CD4" w:rsidRPr="0065583F">
              <w:rPr>
                <w:rStyle w:val="Lienhypertexte"/>
                <w:noProof/>
              </w:rPr>
              <w:t>Prérequis</w:t>
            </w:r>
            <w:r w:rsidR="00A27CD4">
              <w:rPr>
                <w:noProof/>
                <w:webHidden/>
              </w:rPr>
              <w:tab/>
            </w:r>
            <w:r w:rsidR="00A27CD4">
              <w:rPr>
                <w:noProof/>
                <w:webHidden/>
              </w:rPr>
              <w:fldChar w:fldCharType="begin"/>
            </w:r>
            <w:r w:rsidR="00A27CD4">
              <w:rPr>
                <w:noProof/>
                <w:webHidden/>
              </w:rPr>
              <w:instrText xml:space="preserve"> PAGEREF _Toc166675686 \h </w:instrText>
            </w:r>
            <w:r w:rsidR="00A27CD4">
              <w:rPr>
                <w:noProof/>
                <w:webHidden/>
              </w:rPr>
            </w:r>
            <w:r w:rsidR="00A27CD4">
              <w:rPr>
                <w:noProof/>
                <w:webHidden/>
              </w:rPr>
              <w:fldChar w:fldCharType="separate"/>
            </w:r>
            <w:r w:rsidR="00A27CD4">
              <w:rPr>
                <w:noProof/>
                <w:webHidden/>
              </w:rPr>
              <w:t>3</w:t>
            </w:r>
            <w:r w:rsidR="00A27CD4">
              <w:rPr>
                <w:noProof/>
                <w:webHidden/>
              </w:rPr>
              <w:fldChar w:fldCharType="end"/>
            </w:r>
          </w:hyperlink>
        </w:p>
        <w:p w14:paraId="1F31CE74" w14:textId="46FBA52D" w:rsidR="00A27CD4" w:rsidRDefault="00A27CD4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675687" w:history="1">
            <w:r w:rsidRPr="0065583F">
              <w:rPr>
                <w:rStyle w:val="Lienhypertexte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5583F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9FB47" w14:textId="5AE7BCDF" w:rsidR="00A27CD4" w:rsidRDefault="00A27CD4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675688" w:history="1">
            <w:r w:rsidRPr="0065583F">
              <w:rPr>
                <w:rStyle w:val="Lienhypertexte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5583F">
              <w:rPr>
                <w:rStyle w:val="Lienhypertexte"/>
                <w:noProof/>
              </w:rPr>
              <w:t>Lancement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9A30A" w14:textId="1A017D75" w:rsidR="00A27CD4" w:rsidRDefault="00A27CD4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675689" w:history="1">
            <w:r w:rsidRPr="0065583F">
              <w:rPr>
                <w:rStyle w:val="Lienhypertexte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5583F">
              <w:rPr>
                <w:rStyle w:val="Lienhypertexte"/>
                <w:noProof/>
              </w:rPr>
              <w:t>Architechture de conteneur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0A513" w14:textId="445908F2" w:rsidR="00A27CD4" w:rsidRDefault="00A27CD4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675690" w:history="1">
            <w:r w:rsidRPr="0065583F">
              <w:rPr>
                <w:rStyle w:val="Lienhypertexte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5583F">
              <w:rPr>
                <w:rStyle w:val="Lienhypertexte"/>
                <w:noProof/>
              </w:rPr>
              <w:t>bON JEU !!!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FD78" w14:textId="0AB9C011" w:rsidR="00F567A0" w:rsidRDefault="00F567A0">
          <w:r>
            <w:rPr>
              <w:b/>
              <w:bCs/>
              <w:lang w:val="fr-FR"/>
            </w:rPr>
            <w:fldChar w:fldCharType="end"/>
          </w:r>
        </w:p>
      </w:sdtContent>
    </w:sdt>
    <w:p w14:paraId="61E50DE3" w14:textId="6764EAD2" w:rsidR="001152A8" w:rsidRPr="001152A8" w:rsidRDefault="00A65F0B" w:rsidP="00F567A0">
      <w:pPr>
        <w:pStyle w:val="TM10"/>
        <w:tabs>
          <w:tab w:val="right" w:leader="dot" w:pos="9060"/>
        </w:tabs>
        <w:rPr>
          <w:rFonts w:ascii="Microsoft JhengHei" w:eastAsia="Microsoft JhengHei" w:hAnsi="Microsoft JhengHei"/>
        </w:rPr>
      </w:pPr>
      <w:r w:rsidRPr="0621AC59">
        <w:rPr>
          <w:rFonts w:ascii="Microsoft JhengHei" w:eastAsia="Microsoft JhengHei" w:hAnsi="Microsoft JhengHei"/>
        </w:rPr>
        <w:br w:type="page"/>
      </w:r>
    </w:p>
    <w:p w14:paraId="2B52B92C" w14:textId="242A25AA" w:rsidR="001152A8" w:rsidRDefault="001152A8" w:rsidP="001152A8">
      <w:pPr>
        <w:pStyle w:val="Titre1"/>
      </w:pPr>
      <w:bookmarkStart w:id="0" w:name="_Toc166675686"/>
      <w:r>
        <w:lastRenderedPageBreak/>
        <w:t>Prérequis</w:t>
      </w:r>
      <w:bookmarkEnd w:id="0"/>
    </w:p>
    <w:p w14:paraId="1F96A28E" w14:textId="77777777" w:rsidR="001152A8" w:rsidRDefault="001152A8" w:rsidP="001152A8">
      <w:pPr>
        <w:spacing w:line="259" w:lineRule="auto"/>
        <w:jc w:val="both"/>
      </w:pPr>
    </w:p>
    <w:p w14:paraId="70E6E5B1" w14:textId="77777777" w:rsidR="001152A8" w:rsidRDefault="001152A8" w:rsidP="001152A8">
      <w:pPr>
        <w:spacing w:line="259" w:lineRule="auto"/>
        <w:jc w:val="both"/>
      </w:pPr>
      <w:r>
        <w:t>Afin de pouvoir correctement utiliser l'application voici les prérequis à avoir :</w:t>
      </w:r>
    </w:p>
    <w:p w14:paraId="6506BBC6" w14:textId="77777777" w:rsidR="001152A8" w:rsidRDefault="001152A8" w:rsidP="001152A8">
      <w:pPr>
        <w:spacing w:line="259" w:lineRule="auto"/>
        <w:jc w:val="both"/>
      </w:pPr>
    </w:p>
    <w:p w14:paraId="198171EE" w14:textId="55B4761A" w:rsidR="001152A8" w:rsidRPr="00FA6C7C" w:rsidRDefault="001152A8" w:rsidP="001152A8">
      <w:pPr>
        <w:spacing w:line="259" w:lineRule="auto"/>
        <w:jc w:val="both"/>
      </w:pPr>
      <w:r>
        <w:t xml:space="preserve">- Avoir </w:t>
      </w:r>
      <w:hyperlink r:id="rId12" w:history="1">
        <w:r w:rsidRPr="001152A8">
          <w:rPr>
            <w:rStyle w:val="Lienhypertexte"/>
          </w:rPr>
          <w:t>docker desktop</w:t>
        </w:r>
      </w:hyperlink>
      <w:r>
        <w:t xml:space="preserve"> sur le son ordinateur :</w:t>
      </w:r>
    </w:p>
    <w:p w14:paraId="7CA92770" w14:textId="77777777" w:rsidR="001152A8" w:rsidRPr="00FA6C7C" w:rsidRDefault="001152A8" w:rsidP="001152A8">
      <w:pPr>
        <w:spacing w:line="259" w:lineRule="auto"/>
        <w:jc w:val="both"/>
      </w:pPr>
    </w:p>
    <w:p w14:paraId="15FC74AE" w14:textId="58CD43F2" w:rsidR="001152A8" w:rsidRDefault="001152A8" w:rsidP="001152A8">
      <w:pPr>
        <w:spacing w:line="259" w:lineRule="auto"/>
        <w:jc w:val="both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8044C92" wp14:editId="6148EEA7">
            <wp:extent cx="5753100" cy="3486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5A06" w14:textId="77777777" w:rsidR="001152A8" w:rsidRPr="001152A8" w:rsidRDefault="001152A8" w:rsidP="001152A8">
      <w:pPr>
        <w:spacing w:line="259" w:lineRule="auto"/>
        <w:jc w:val="both"/>
        <w:rPr>
          <w:lang w:val="de-CH"/>
        </w:rPr>
      </w:pPr>
    </w:p>
    <w:p w14:paraId="6CC97918" w14:textId="7560EB1D" w:rsidR="001152A8" w:rsidRDefault="001152A8" w:rsidP="001152A8">
      <w:pPr>
        <w:spacing w:line="259" w:lineRule="auto"/>
        <w:jc w:val="both"/>
      </w:pPr>
      <w:r>
        <w:t xml:space="preserve">- Avoir </w:t>
      </w:r>
      <w:hyperlink r:id="rId14" w:history="1">
        <w:r w:rsidRPr="001152A8">
          <w:rPr>
            <w:rStyle w:val="Lienhypertexte"/>
          </w:rPr>
          <w:t>Visual Studio 2022</w:t>
        </w:r>
      </w:hyperlink>
      <w:r>
        <w:t xml:space="preserve"> (ou plus) avec asp.net installé :</w:t>
      </w:r>
    </w:p>
    <w:p w14:paraId="0EA7C4CA" w14:textId="77777777" w:rsidR="001152A8" w:rsidRDefault="001152A8" w:rsidP="001152A8">
      <w:pPr>
        <w:spacing w:line="259" w:lineRule="auto"/>
        <w:jc w:val="both"/>
      </w:pPr>
    </w:p>
    <w:p w14:paraId="316EAD2B" w14:textId="10E9D36E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4C655CB5" wp14:editId="70DAB1F4">
            <wp:extent cx="5753100" cy="3238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75C2" w14:textId="77777777" w:rsidR="001152A8" w:rsidRDefault="001152A8" w:rsidP="001152A8">
      <w:pPr>
        <w:spacing w:line="259" w:lineRule="auto"/>
        <w:jc w:val="both"/>
      </w:pPr>
    </w:p>
    <w:p w14:paraId="08378CA7" w14:textId="77777777" w:rsidR="001152A8" w:rsidRDefault="001152A8" w:rsidP="001152A8">
      <w:pPr>
        <w:spacing w:line="259" w:lineRule="auto"/>
        <w:jc w:val="both"/>
      </w:pPr>
    </w:p>
    <w:p w14:paraId="561B8AC1" w14:textId="437D6711" w:rsidR="001152A8" w:rsidRDefault="001152A8" w:rsidP="001152A8">
      <w:pPr>
        <w:pStyle w:val="Titre1"/>
      </w:pPr>
      <w:bookmarkStart w:id="1" w:name="_Toc166675687"/>
      <w:r>
        <w:lastRenderedPageBreak/>
        <w:t>Installation</w:t>
      </w:r>
      <w:bookmarkEnd w:id="1"/>
    </w:p>
    <w:p w14:paraId="79A6EEC5" w14:textId="77777777" w:rsidR="001152A8" w:rsidRDefault="001152A8" w:rsidP="001152A8">
      <w:pPr>
        <w:spacing w:line="259" w:lineRule="auto"/>
        <w:jc w:val="both"/>
      </w:pPr>
    </w:p>
    <w:p w14:paraId="1422E18C" w14:textId="094BC02C" w:rsidR="001152A8" w:rsidRDefault="001152A8" w:rsidP="001152A8">
      <w:pPr>
        <w:spacing w:line="259" w:lineRule="auto"/>
        <w:jc w:val="both"/>
      </w:pPr>
      <w:r>
        <w:t>Pour commencer à utiliser le programme il est nécessaire d'installer le repos GitHub sur votre poste.</w:t>
      </w:r>
    </w:p>
    <w:p w14:paraId="19337394" w14:textId="77777777" w:rsidR="001152A8" w:rsidRDefault="001152A8" w:rsidP="001152A8">
      <w:pPr>
        <w:spacing w:line="259" w:lineRule="auto"/>
        <w:jc w:val="both"/>
      </w:pPr>
    </w:p>
    <w:p w14:paraId="3ADDD15F" w14:textId="7377F91B" w:rsidR="001152A8" w:rsidRDefault="001152A8" w:rsidP="001152A8">
      <w:pPr>
        <w:spacing w:line="259" w:lineRule="auto"/>
        <w:jc w:val="both"/>
      </w:pPr>
      <w:r>
        <w:t>Soit en exécutant cette commande git :</w:t>
      </w:r>
    </w:p>
    <w:p w14:paraId="6AB5FA95" w14:textId="50A9D3B2" w:rsidR="001152A8" w:rsidRDefault="001152A8" w:rsidP="001152A8">
      <w:pPr>
        <w:spacing w:line="259" w:lineRule="auto"/>
        <w:jc w:val="both"/>
      </w:pPr>
    </w:p>
    <w:p w14:paraId="5B2E3B54" w14:textId="176DF183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5EF915FE" wp14:editId="008933BD">
            <wp:extent cx="5753100" cy="7810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F4A3" w14:textId="77777777" w:rsidR="001152A8" w:rsidRDefault="001152A8" w:rsidP="001152A8">
      <w:pPr>
        <w:spacing w:line="259" w:lineRule="auto"/>
        <w:jc w:val="both"/>
      </w:pPr>
    </w:p>
    <w:p w14:paraId="7B03D300" w14:textId="450F9B79" w:rsidR="001152A8" w:rsidRDefault="001152A8" w:rsidP="001152A8">
      <w:pPr>
        <w:spacing w:line="259" w:lineRule="auto"/>
        <w:jc w:val="both"/>
      </w:pPr>
      <w:r>
        <w:t xml:space="preserve">Soit depuis </w:t>
      </w:r>
      <w:hyperlink r:id="rId17" w:history="1">
        <w:r w:rsidRPr="001152A8">
          <w:rPr>
            <w:rStyle w:val="Lienhypertexte"/>
          </w:rPr>
          <w:t>GitHub</w:t>
        </w:r>
      </w:hyperlink>
      <w:r>
        <w:t xml:space="preserve"> en téléchargeant le ZIP :</w:t>
      </w:r>
    </w:p>
    <w:p w14:paraId="5CC29345" w14:textId="77777777" w:rsidR="001152A8" w:rsidRDefault="001152A8" w:rsidP="001152A8">
      <w:pPr>
        <w:spacing w:line="259" w:lineRule="auto"/>
        <w:jc w:val="both"/>
      </w:pPr>
    </w:p>
    <w:p w14:paraId="0EC011A9" w14:textId="1E487865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13A99D22" wp14:editId="6815902A">
            <wp:extent cx="3905250" cy="5010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25B1" w14:textId="77777777" w:rsidR="001152A8" w:rsidRDefault="001152A8" w:rsidP="001152A8">
      <w:pPr>
        <w:spacing w:line="259" w:lineRule="auto"/>
        <w:jc w:val="both"/>
      </w:pPr>
    </w:p>
    <w:p w14:paraId="2BDDFB58" w14:textId="77777777" w:rsidR="001152A8" w:rsidRDefault="001152A8" w:rsidP="001152A8">
      <w:pPr>
        <w:spacing w:line="259" w:lineRule="auto"/>
        <w:jc w:val="both"/>
      </w:pPr>
    </w:p>
    <w:p w14:paraId="6998CE7B" w14:textId="77777777" w:rsidR="001152A8" w:rsidRDefault="001152A8" w:rsidP="001152A8">
      <w:pPr>
        <w:spacing w:line="259" w:lineRule="auto"/>
        <w:jc w:val="both"/>
      </w:pPr>
    </w:p>
    <w:p w14:paraId="0914E020" w14:textId="77777777" w:rsidR="001152A8" w:rsidRDefault="001152A8" w:rsidP="001152A8">
      <w:pPr>
        <w:spacing w:line="259" w:lineRule="auto"/>
        <w:jc w:val="both"/>
      </w:pPr>
    </w:p>
    <w:p w14:paraId="3579A990" w14:textId="77777777" w:rsidR="001152A8" w:rsidRDefault="001152A8" w:rsidP="001152A8">
      <w:pPr>
        <w:spacing w:line="259" w:lineRule="auto"/>
        <w:jc w:val="both"/>
      </w:pPr>
    </w:p>
    <w:p w14:paraId="79920C86" w14:textId="77777777" w:rsidR="001152A8" w:rsidRDefault="001152A8" w:rsidP="001152A8">
      <w:pPr>
        <w:spacing w:line="259" w:lineRule="auto"/>
        <w:jc w:val="both"/>
      </w:pPr>
    </w:p>
    <w:p w14:paraId="79723391" w14:textId="72F7645E" w:rsidR="001152A8" w:rsidRDefault="001152A8" w:rsidP="001152A8">
      <w:pPr>
        <w:pStyle w:val="Titre1"/>
      </w:pPr>
      <w:bookmarkStart w:id="2" w:name="_Toc166675688"/>
      <w:r>
        <w:lastRenderedPageBreak/>
        <w:t>Lancement</w:t>
      </w:r>
      <w:bookmarkEnd w:id="2"/>
    </w:p>
    <w:p w14:paraId="2D314434" w14:textId="77777777" w:rsidR="001152A8" w:rsidRDefault="001152A8" w:rsidP="001152A8">
      <w:pPr>
        <w:spacing w:line="259" w:lineRule="auto"/>
        <w:jc w:val="both"/>
      </w:pPr>
    </w:p>
    <w:p w14:paraId="5612428D" w14:textId="216E3E2B" w:rsidR="001152A8" w:rsidRDefault="001152A8" w:rsidP="001152A8">
      <w:pPr>
        <w:spacing w:line="259" w:lineRule="auto"/>
        <w:jc w:val="both"/>
      </w:pPr>
      <w:r>
        <w:t>Maintenant que l'installation est terminée l'application peut être lancée mais il reste un paramètre à vérifier qui est le mode de lancement. Pour ce faire il est nécessaire dans Visual studio (en double cliquant sur le fichier "</w:t>
      </w:r>
      <w:r w:rsidRPr="001152A8">
        <w:rPr>
          <w:b/>
          <w:bCs/>
          <w:i/>
          <w:iCs/>
        </w:rPr>
        <w:t>FastClieckWebAppMVC.sln</w:t>
      </w:r>
      <w:r>
        <w:t>") de vérifier le mode de lancement quoi doit s'appeler "docker-compose" :</w:t>
      </w:r>
    </w:p>
    <w:p w14:paraId="316C9465" w14:textId="77777777" w:rsidR="001152A8" w:rsidRDefault="001152A8" w:rsidP="001152A8">
      <w:pPr>
        <w:spacing w:line="259" w:lineRule="auto"/>
        <w:jc w:val="both"/>
      </w:pPr>
    </w:p>
    <w:p w14:paraId="48E154A9" w14:textId="2ACC1556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4CDF9720" wp14:editId="15103BA0">
            <wp:extent cx="4419600" cy="6572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03A1" w14:textId="77777777" w:rsidR="001152A8" w:rsidRDefault="001152A8" w:rsidP="001152A8">
      <w:pPr>
        <w:spacing w:line="259" w:lineRule="auto"/>
        <w:jc w:val="both"/>
      </w:pPr>
    </w:p>
    <w:p w14:paraId="0779A267" w14:textId="77777777" w:rsidR="001152A8" w:rsidRDefault="001152A8" w:rsidP="001152A8">
      <w:pPr>
        <w:spacing w:line="259" w:lineRule="auto"/>
        <w:jc w:val="both"/>
      </w:pPr>
      <w:r>
        <w:t>Maintenant tout est prêt pour jouer pour lancer le programme il suffit sur le bouton "Docker Compose" :</w:t>
      </w:r>
    </w:p>
    <w:p w14:paraId="22242461" w14:textId="77777777" w:rsidR="001152A8" w:rsidRDefault="001152A8" w:rsidP="001152A8">
      <w:pPr>
        <w:spacing w:line="259" w:lineRule="auto"/>
        <w:jc w:val="both"/>
      </w:pPr>
    </w:p>
    <w:p w14:paraId="5B2AE8A5" w14:textId="7EE8EEAD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1C2ADD4B" wp14:editId="489107E6">
            <wp:extent cx="4419600" cy="6572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7C8E" w14:textId="77777777" w:rsidR="001152A8" w:rsidRDefault="001152A8" w:rsidP="001152A8">
      <w:pPr>
        <w:spacing w:line="259" w:lineRule="auto"/>
        <w:jc w:val="both"/>
      </w:pPr>
    </w:p>
    <w:p w14:paraId="6AFFFDD0" w14:textId="4EDD339E" w:rsidR="001152A8" w:rsidRDefault="001152A8" w:rsidP="001152A8">
      <w:pPr>
        <w:spacing w:line="259" w:lineRule="auto"/>
        <w:jc w:val="both"/>
        <w:rPr>
          <w:b/>
          <w:bCs/>
          <w:sz w:val="28"/>
          <w:szCs w:val="28"/>
        </w:rPr>
      </w:pPr>
      <w:r w:rsidRPr="001152A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 w:rsidRPr="001152A8">
        <w:rPr>
          <w:b/>
          <w:bCs/>
          <w:sz w:val="28"/>
          <w:szCs w:val="28"/>
        </w:rPr>
        <w:t xml:space="preserve"> ATTENTION !!!</w:t>
      </w:r>
    </w:p>
    <w:p w14:paraId="65F2C75B" w14:textId="2E868AD6" w:rsidR="001152A8" w:rsidRDefault="001152A8" w:rsidP="001152A8">
      <w:pPr>
        <w:spacing w:line="259" w:lineRule="auto"/>
        <w:jc w:val="both"/>
        <w:rPr>
          <w:b/>
          <w:bCs/>
        </w:rPr>
      </w:pPr>
      <w:r w:rsidRPr="001152A8">
        <w:rPr>
          <w:b/>
          <w:bCs/>
        </w:rPr>
        <w:t>Il est possible que lors du lancement du programme les messages suivants apparaissent :</w:t>
      </w:r>
    </w:p>
    <w:p w14:paraId="785BA1F3" w14:textId="77635273" w:rsidR="00F567A0" w:rsidRPr="001152A8" w:rsidRDefault="00F567A0" w:rsidP="001152A8">
      <w:pPr>
        <w:spacing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inline distT="0" distB="0" distL="0" distR="0" wp14:anchorId="17DDB970" wp14:editId="6A3E428D">
            <wp:extent cx="3200400" cy="126230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990" cy="126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D22B147" wp14:editId="50170BB7">
            <wp:extent cx="3182704" cy="30289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651" cy="30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210D" w14:textId="77777777" w:rsidR="001152A8" w:rsidRDefault="001152A8" w:rsidP="001152A8">
      <w:pPr>
        <w:spacing w:line="259" w:lineRule="auto"/>
        <w:jc w:val="both"/>
      </w:pPr>
    </w:p>
    <w:p w14:paraId="59201F56" w14:textId="6725BD74" w:rsidR="001152A8" w:rsidRDefault="00F567A0" w:rsidP="001152A8">
      <w:pPr>
        <w:spacing w:line="259" w:lineRule="auto"/>
        <w:jc w:val="both"/>
        <w:rPr>
          <w:b/>
          <w:bCs/>
        </w:rPr>
      </w:pPr>
      <w:r w:rsidRPr="00F567A0">
        <w:rPr>
          <w:b/>
          <w:bCs/>
        </w:rPr>
        <w:t>Pour pouvoir lancer le programme il suffit d'appuyer sur "oui" sur les deux pages</w:t>
      </w:r>
    </w:p>
    <w:p w14:paraId="16BD0BB6" w14:textId="77777777" w:rsidR="00FA6C7C" w:rsidRDefault="00FA6C7C" w:rsidP="001152A8">
      <w:pPr>
        <w:spacing w:line="259" w:lineRule="auto"/>
        <w:jc w:val="both"/>
        <w:rPr>
          <w:b/>
          <w:bCs/>
        </w:rPr>
      </w:pPr>
    </w:p>
    <w:p w14:paraId="082BB0E5" w14:textId="210E2F7C" w:rsidR="00FA6C7C" w:rsidRDefault="00FA6C7C" w:rsidP="00FA6C7C">
      <w:pPr>
        <w:pStyle w:val="Titre1"/>
      </w:pPr>
      <w:bookmarkStart w:id="3" w:name="_Toc166675689"/>
      <w:r>
        <w:lastRenderedPageBreak/>
        <w:t>Architechture de conteneur</w:t>
      </w:r>
      <w:bookmarkEnd w:id="3"/>
      <w:r>
        <w:t xml:space="preserve"> </w:t>
      </w:r>
    </w:p>
    <w:p w14:paraId="1B904C7D" w14:textId="20FABA1B" w:rsidR="00FA6C7C" w:rsidRDefault="00FA6C7C" w:rsidP="00FA6C7C">
      <w:pPr>
        <w:pStyle w:val="Corpsdetexte"/>
        <w:ind w:left="0"/>
      </w:pPr>
      <w:r>
        <w:t>Dans le fichier "docker-compose.yml" plusieurs conteneurs sont définis qui sont : "</w:t>
      </w:r>
      <w:proofErr w:type="spellStart"/>
      <w:r w:rsidR="00F009AE">
        <w:t>F</w:t>
      </w:r>
      <w:r w:rsidRPr="00FA6C7C">
        <w:t>ast</w:t>
      </w:r>
      <w:r w:rsidR="00F009AE">
        <w:t>C</w:t>
      </w:r>
      <w:r w:rsidRPr="00FA6C7C">
        <w:t>lieck</w:t>
      </w:r>
      <w:r w:rsidR="00F009AE">
        <w:t>W</w:t>
      </w:r>
      <w:r w:rsidRPr="00FA6C7C">
        <w:t>eb</w:t>
      </w:r>
      <w:r w:rsidR="00F009AE">
        <w:t>A</w:t>
      </w:r>
      <w:r w:rsidRPr="00FA6C7C">
        <w:t>pp</w:t>
      </w:r>
      <w:r w:rsidR="00F009AE">
        <w:t>MVC</w:t>
      </w:r>
      <w:proofErr w:type="spellEnd"/>
      <w:r>
        <w:t>" et "</w:t>
      </w:r>
      <w:r w:rsidR="00F009AE">
        <w:t>mysql1</w:t>
      </w:r>
      <w:r>
        <w:t>" qui correspondent respectivement au conteneur de l’application</w:t>
      </w:r>
      <w:r w:rsidR="00F009AE">
        <w:t xml:space="preserve"> et au conteneur de la base de données</w:t>
      </w:r>
      <w:r>
        <w:t xml:space="preserve">. </w:t>
      </w:r>
    </w:p>
    <w:p w14:paraId="3B58B700" w14:textId="4A8436B4" w:rsidR="00EA2303" w:rsidRDefault="00EA2303" w:rsidP="00FA6C7C">
      <w:pPr>
        <w:pStyle w:val="Corpsdetexte"/>
        <w:ind w:left="0"/>
      </w:pPr>
      <w:r>
        <w:t xml:space="preserve">Voici l’architecture final : </w:t>
      </w:r>
    </w:p>
    <w:p w14:paraId="48AE6010" w14:textId="78CDF78F" w:rsidR="00EA2303" w:rsidRDefault="00EA2303" w:rsidP="00FA6C7C">
      <w:pPr>
        <w:pStyle w:val="Corpsdetexte"/>
        <w:ind w:left="0"/>
      </w:pPr>
      <w:r>
        <w:rPr>
          <w:noProof/>
        </w:rPr>
        <w:drawing>
          <wp:inline distT="0" distB="0" distL="0" distR="0" wp14:anchorId="477AFCD4" wp14:editId="0F2425E2">
            <wp:extent cx="4029075" cy="14859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0939" w14:textId="77777777" w:rsidR="00EA2303" w:rsidRDefault="00EA2303" w:rsidP="00FA6C7C">
      <w:pPr>
        <w:pStyle w:val="Corpsdetexte"/>
        <w:ind w:left="0"/>
      </w:pPr>
    </w:p>
    <w:p w14:paraId="3FF8B42D" w14:textId="3718987E" w:rsidR="00EA2303" w:rsidRPr="00FA6C7C" w:rsidRDefault="00F009AE" w:rsidP="00FA6C7C">
      <w:pPr>
        <w:pStyle w:val="Corpsdetexte"/>
        <w:ind w:left="0"/>
      </w:pPr>
      <w:r>
        <w:t xml:space="preserve">Comme il peut être constaté le compose d’appelle "dockercompose1730…" il s’agit d’un nom qui est généré automatiquement par asp.net </w:t>
      </w:r>
    </w:p>
    <w:p w14:paraId="23958CCE" w14:textId="77777777" w:rsidR="001152A8" w:rsidRDefault="001152A8" w:rsidP="001152A8">
      <w:pPr>
        <w:spacing w:line="259" w:lineRule="auto"/>
        <w:jc w:val="both"/>
      </w:pPr>
    </w:p>
    <w:p w14:paraId="3B478BFC" w14:textId="1EDA32C5" w:rsidR="001152A8" w:rsidRDefault="00F567A0" w:rsidP="00F567A0">
      <w:pPr>
        <w:pStyle w:val="Titre1"/>
      </w:pPr>
      <w:bookmarkStart w:id="4" w:name="_Toc166675690"/>
      <w:r>
        <w:t>bON JEU !!!</w:t>
      </w:r>
      <w:bookmarkEnd w:id="4"/>
    </w:p>
    <w:p w14:paraId="42D21185" w14:textId="77777777" w:rsidR="001152A8" w:rsidRDefault="001152A8" w:rsidP="001152A8">
      <w:pPr>
        <w:spacing w:line="259" w:lineRule="auto"/>
        <w:jc w:val="both"/>
      </w:pPr>
    </w:p>
    <w:p w14:paraId="0FF70664" w14:textId="704852F9" w:rsidR="001152A8" w:rsidRDefault="00F567A0" w:rsidP="001152A8">
      <w:pPr>
        <w:spacing w:line="259" w:lineRule="auto"/>
        <w:jc w:val="both"/>
      </w:pPr>
      <w:r>
        <w:t>Le jeu est maintenant prêt pour pouvoir y jouer pour savoir vos meilleurs scores il vous suffit de rafraichir la page entre chaque partie !</w:t>
      </w:r>
    </w:p>
    <w:p w14:paraId="61DFD586" w14:textId="628E509F" w:rsidR="0D77902F" w:rsidRDefault="0D77902F" w:rsidP="001152A8">
      <w:pPr>
        <w:spacing w:line="259" w:lineRule="auto"/>
        <w:jc w:val="both"/>
        <w:rPr>
          <w:lang w:val="en-US"/>
        </w:rPr>
      </w:pPr>
    </w:p>
    <w:p w14:paraId="0EB1CEF0" w14:textId="1BD47B0F" w:rsidR="00F567A0" w:rsidRPr="001152A8" w:rsidRDefault="00F567A0" w:rsidP="001152A8">
      <w:pPr>
        <w:spacing w:line="259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3D9CA8" wp14:editId="3484BC45">
            <wp:extent cx="5857875" cy="329323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39" cy="32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67A0" w:rsidRPr="001152A8" w:rsidSect="00D160D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DEDC2" w14:textId="77777777" w:rsidR="00492EBC" w:rsidRDefault="00492EBC">
      <w:r>
        <w:separator/>
      </w:r>
    </w:p>
  </w:endnote>
  <w:endnote w:type="continuationSeparator" w:id="0">
    <w:p w14:paraId="56AF3F6E" w14:textId="77777777" w:rsidR="00492EBC" w:rsidRDefault="0049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ouYuan">
    <w:altName w:val="幼圆"/>
    <w:panose1 w:val="00000000000000000000"/>
    <w:charset w:val="86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4E169" w14:textId="77777777" w:rsidR="00F567A0" w:rsidRDefault="00F567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510"/>
      <w:gridCol w:w="2680"/>
      <w:gridCol w:w="3096"/>
    </w:tblGrid>
    <w:tr w:rsidR="00AA4393" w:rsidRPr="00000197" w14:paraId="727C3EE3" w14:textId="77777777" w:rsidTr="404D4316">
      <w:trPr>
        <w:trHeight w:hRule="exact" w:val="227"/>
        <w:jc w:val="center"/>
      </w:trPr>
      <w:tc>
        <w:tcPr>
          <w:tcW w:w="3510" w:type="dxa"/>
          <w:vAlign w:val="center"/>
        </w:tcPr>
        <w:p w14:paraId="7245D734" w14:textId="6DA23317" w:rsidR="00AA4393" w:rsidRDefault="404D4316" w:rsidP="404D4316">
          <w:pPr>
            <w:pStyle w:val="-Pieddepage"/>
            <w:rPr>
              <w:rFonts w:cs="Arial"/>
            </w:rPr>
          </w:pPr>
          <w:r>
            <w:t>Auteur</w:t>
          </w:r>
          <w:r w:rsidRPr="404D4316">
            <w:rPr>
              <w:rFonts w:cs="Arial"/>
            </w:rPr>
            <w:t> : Thomas Nardou</w:t>
          </w:r>
        </w:p>
        <w:p w14:paraId="7C5DCC9D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357FA470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CD42AD6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201892">
            <w:rPr>
              <w:rFonts w:cs="Arial"/>
              <w:noProof/>
              <w:szCs w:val="16"/>
            </w:rPr>
            <w:t>08.01.2024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732DD8E0" w14:textId="77777777" w:rsidTr="404D4316">
      <w:trPr>
        <w:jc w:val="center"/>
      </w:trPr>
      <w:tc>
        <w:tcPr>
          <w:tcW w:w="3510" w:type="dxa"/>
          <w:vAlign w:val="center"/>
        </w:tcPr>
        <w:p w14:paraId="23858114" w14:textId="41595CA9" w:rsidR="00AA4393" w:rsidRPr="00000197" w:rsidRDefault="404D4316" w:rsidP="404D4316">
          <w:pPr>
            <w:pStyle w:val="-Pieddepage"/>
            <w:rPr>
              <w:rFonts w:cs="Arial"/>
            </w:rPr>
          </w:pPr>
          <w:r w:rsidRPr="404D4316">
            <w:rPr>
              <w:rFonts w:cs="Arial"/>
            </w:rPr>
            <w:t>Modifié par : Thomas Nardou</w:t>
          </w:r>
          <w:r w:rsidR="00F567A0" w:rsidRPr="404D4316">
            <w:t xml:space="preserve"> </w:t>
          </w:r>
          <w:r w:rsidR="00AA4393" w:rsidRPr="404D4316">
            <w:fldChar w:fldCharType="begin"/>
          </w:r>
          <w:r w:rsidR="00AA4393">
            <w:instrText xml:space="preserve"> LASTSAVEDBY   \* MERGEFORMAT </w:instrText>
          </w:r>
          <w:r w:rsidR="00AA4393" w:rsidRPr="404D4316">
            <w:rPr>
              <w:rFonts w:cs="Arial"/>
              <w:noProof/>
            </w:rPr>
            <w:fldChar w:fldCharType="end"/>
          </w:r>
        </w:p>
      </w:tc>
      <w:tc>
        <w:tcPr>
          <w:tcW w:w="2680" w:type="dxa"/>
          <w:vAlign w:val="center"/>
        </w:tcPr>
        <w:p w14:paraId="53B5A46C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7A719A00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201892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1FAEFBD8" w14:textId="77777777" w:rsidTr="404D4316">
      <w:trPr>
        <w:jc w:val="center"/>
      </w:trPr>
      <w:tc>
        <w:tcPr>
          <w:tcW w:w="3510" w:type="dxa"/>
          <w:vAlign w:val="center"/>
        </w:tcPr>
        <w:p w14:paraId="40E5F25A" w14:textId="53674F04" w:rsidR="00AA4393" w:rsidRPr="00000197" w:rsidRDefault="00F567A0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>Version :</w:t>
          </w:r>
          <w:r w:rsidR="00AA4393" w:rsidRPr="00000197">
            <w:rPr>
              <w:rFonts w:cs="Arial"/>
              <w:szCs w:val="16"/>
            </w:rPr>
            <w:t xml:space="preserve"> </w:t>
          </w:r>
          <w:fldSimple w:instr="REVNUM   \* MERGEFORMAT">
            <w:r w:rsidR="00201892" w:rsidRPr="00201892">
              <w:rPr>
                <w:rFonts w:cs="Arial"/>
                <w:noProof/>
                <w:szCs w:val="16"/>
              </w:rPr>
              <w:t>1</w:t>
            </w:r>
          </w:fldSimple>
          <w:r w:rsidR="00AA4393"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 w:rsidR="00AA4393"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FA6C7C">
            <w:rPr>
              <w:rFonts w:cs="Arial"/>
              <w:noProof/>
              <w:szCs w:val="16"/>
            </w:rPr>
            <w:t>08.05.2024 13:52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508F2C9A" w14:textId="77777777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FILENAME  \* FirstCap  \* MERGEFORMAT">
            <w:r w:rsidR="00201892" w:rsidRPr="00201892">
              <w:rPr>
                <w:rFonts w:cs="Arial"/>
                <w:noProof/>
                <w:szCs w:val="16"/>
              </w:rPr>
              <w:t>Document2</w:t>
            </w:r>
          </w:fldSimple>
        </w:p>
      </w:tc>
    </w:tr>
  </w:tbl>
  <w:p w14:paraId="17005687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04D4316" w14:paraId="4CA00D4F" w14:textId="77777777" w:rsidTr="404D4316">
      <w:trPr>
        <w:trHeight w:val="300"/>
      </w:trPr>
      <w:tc>
        <w:tcPr>
          <w:tcW w:w="3020" w:type="dxa"/>
        </w:tcPr>
        <w:p w14:paraId="6B3C7C63" w14:textId="4EF332D3" w:rsidR="404D4316" w:rsidRDefault="404D4316" w:rsidP="404D4316">
          <w:pPr>
            <w:pStyle w:val="En-tte"/>
            <w:ind w:left="-115"/>
          </w:pPr>
        </w:p>
      </w:tc>
      <w:tc>
        <w:tcPr>
          <w:tcW w:w="3020" w:type="dxa"/>
        </w:tcPr>
        <w:p w14:paraId="3F69FAF0" w14:textId="75449298" w:rsidR="404D4316" w:rsidRDefault="404D4316" w:rsidP="404D4316">
          <w:pPr>
            <w:pStyle w:val="En-tte"/>
            <w:jc w:val="center"/>
          </w:pPr>
        </w:p>
      </w:tc>
      <w:tc>
        <w:tcPr>
          <w:tcW w:w="3020" w:type="dxa"/>
        </w:tcPr>
        <w:p w14:paraId="3DE12A86" w14:textId="69AD71BC" w:rsidR="404D4316" w:rsidRDefault="404D4316" w:rsidP="404D4316">
          <w:pPr>
            <w:pStyle w:val="En-tte"/>
            <w:ind w:right="-115"/>
            <w:jc w:val="right"/>
          </w:pPr>
        </w:p>
      </w:tc>
    </w:tr>
  </w:tbl>
  <w:p w14:paraId="06262D5F" w14:textId="62CFE049" w:rsidR="404D4316" w:rsidRDefault="404D4316" w:rsidP="404D431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D53A0" w14:textId="77777777" w:rsidR="00492EBC" w:rsidRDefault="00492EBC">
      <w:r>
        <w:separator/>
      </w:r>
    </w:p>
  </w:footnote>
  <w:footnote w:type="continuationSeparator" w:id="0">
    <w:p w14:paraId="3E000281" w14:textId="77777777" w:rsidR="00492EBC" w:rsidRDefault="0049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3F06F" w14:textId="77777777" w:rsidR="00F567A0" w:rsidRDefault="00F567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44"/>
      <w:gridCol w:w="4559"/>
      <w:gridCol w:w="2283"/>
    </w:tblGrid>
    <w:tr w:rsidR="00AA4393" w14:paraId="47CEC0B2" w14:textId="77777777" w:rsidTr="404D4316">
      <w:trPr>
        <w:trHeight w:val="536"/>
        <w:jc w:val="center"/>
      </w:trPr>
      <w:tc>
        <w:tcPr>
          <w:tcW w:w="2445" w:type="dxa"/>
          <w:vAlign w:val="center"/>
        </w:tcPr>
        <w:p w14:paraId="2A043ED6" w14:textId="77777777" w:rsidR="00AA4393" w:rsidRDefault="404D4316" w:rsidP="404D4316">
          <w:pPr>
            <w:pStyle w:val="ETML"/>
            <w:jc w:val="center"/>
          </w:pPr>
          <w:r>
            <w:t>ETML</w:t>
          </w:r>
        </w:p>
      </w:tc>
      <w:tc>
        <w:tcPr>
          <w:tcW w:w="4560" w:type="dxa"/>
          <w:vAlign w:val="center"/>
        </w:tcPr>
        <w:p w14:paraId="7FEB68E3" w14:textId="77777777" w:rsidR="00AA4393" w:rsidRPr="00B4738A" w:rsidRDefault="00AA4393" w:rsidP="00B4738A"/>
      </w:tc>
      <w:tc>
        <w:tcPr>
          <w:tcW w:w="2283" w:type="dxa"/>
          <w:vAlign w:val="center"/>
        </w:tcPr>
        <w:p w14:paraId="0523C1CE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113BCABB" wp14:editId="3DDD138B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C343BB" w14:textId="77777777" w:rsidR="00AA4393" w:rsidRDefault="00AA4393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04D4316" w14:paraId="3C3AE984" w14:textId="77777777" w:rsidTr="404D4316">
      <w:trPr>
        <w:trHeight w:val="300"/>
      </w:trPr>
      <w:tc>
        <w:tcPr>
          <w:tcW w:w="3020" w:type="dxa"/>
        </w:tcPr>
        <w:p w14:paraId="7665978A" w14:textId="7E6C3368" w:rsidR="404D4316" w:rsidRDefault="404D4316" w:rsidP="404D4316">
          <w:pPr>
            <w:pStyle w:val="En-tte"/>
            <w:ind w:left="-115"/>
          </w:pPr>
        </w:p>
      </w:tc>
      <w:tc>
        <w:tcPr>
          <w:tcW w:w="3020" w:type="dxa"/>
        </w:tcPr>
        <w:p w14:paraId="1A230E21" w14:textId="46037352" w:rsidR="404D4316" w:rsidRDefault="404D4316" w:rsidP="404D4316">
          <w:pPr>
            <w:pStyle w:val="En-tte"/>
            <w:jc w:val="center"/>
          </w:pPr>
        </w:p>
      </w:tc>
      <w:tc>
        <w:tcPr>
          <w:tcW w:w="3020" w:type="dxa"/>
        </w:tcPr>
        <w:p w14:paraId="27D31D39" w14:textId="15D2F0A0" w:rsidR="404D4316" w:rsidRDefault="404D4316" w:rsidP="404D4316">
          <w:pPr>
            <w:pStyle w:val="En-tte"/>
            <w:ind w:right="-115"/>
            <w:jc w:val="right"/>
          </w:pPr>
        </w:p>
      </w:tc>
    </w:tr>
  </w:tbl>
  <w:p w14:paraId="5B2216F3" w14:textId="7D41C522" w:rsidR="404D4316" w:rsidRDefault="404D4316" w:rsidP="404D4316">
    <w:pPr>
      <w:pStyle w:val="En-tt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TGtJQOyyU4a6d" int2:id="59qPWP5d">
      <int2:state int2:value="Rejected" int2:type="AugLoop_Text_Critique"/>
    </int2:textHash>
    <int2:textHash int2:hashCode="JisdNC6uDhq/XX" int2:id="daofIPzM">
      <int2:state int2:value="Rejected" int2:type="AugLoop_Text_Critique"/>
    </int2:textHash>
    <int2:textHash int2:hashCode="bWE6HuAe7EwPjK" int2:id="WAoE85JP">
      <int2:state int2:value="Rejected" int2:type="AugLoop_Text_Critique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53CC19F"/>
    <w:multiLevelType w:val="hybridMultilevel"/>
    <w:tmpl w:val="D632EC7A"/>
    <w:lvl w:ilvl="0" w:tplc="9818413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50A1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04A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54DE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D44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4E4B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C89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5CA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B0A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8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A5966A"/>
    <w:multiLevelType w:val="hybridMultilevel"/>
    <w:tmpl w:val="A6103B50"/>
    <w:lvl w:ilvl="0" w:tplc="B9987A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BA0F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BC30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6EF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5CA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145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F8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DAED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50BD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2" w15:restartNumberingAfterBreak="0">
    <w:nsid w:val="26F0F2B7"/>
    <w:multiLevelType w:val="hybridMultilevel"/>
    <w:tmpl w:val="34261C38"/>
    <w:lvl w:ilvl="0" w:tplc="1214E9E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2BEB2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648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FE49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9C0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69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DEF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9248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6263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1EE1685"/>
    <w:multiLevelType w:val="hybridMultilevel"/>
    <w:tmpl w:val="6FB4EEA8"/>
    <w:lvl w:ilvl="0" w:tplc="6302C51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8A5EB494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3222C9F4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4B8E1540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B82A9838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3B8CBDE4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69CAC094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617E9524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13B8CB42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9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1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2" w15:restartNumberingAfterBreak="0">
    <w:nsid w:val="730385AC"/>
    <w:multiLevelType w:val="hybridMultilevel"/>
    <w:tmpl w:val="E7F8B6CE"/>
    <w:lvl w:ilvl="0" w:tplc="A9E0626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358EE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C23D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4686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2C1C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A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565C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7426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F2B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5" w15:restartNumberingAfterBreak="0">
    <w:nsid w:val="7F50D5D5"/>
    <w:multiLevelType w:val="hybridMultilevel"/>
    <w:tmpl w:val="5CBCFFF6"/>
    <w:lvl w:ilvl="0" w:tplc="33B6130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296D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82D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6CE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9CA8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88E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2230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7CA6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4826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921465">
    <w:abstractNumId w:val="20"/>
  </w:num>
  <w:num w:numId="2" w16cid:durableId="1249541382">
    <w:abstractNumId w:val="37"/>
  </w:num>
  <w:num w:numId="3" w16cid:durableId="570241480">
    <w:abstractNumId w:val="13"/>
  </w:num>
  <w:num w:numId="4" w16cid:durableId="1630623176">
    <w:abstractNumId w:val="22"/>
  </w:num>
  <w:num w:numId="5" w16cid:durableId="1169827972">
    <w:abstractNumId w:val="45"/>
  </w:num>
  <w:num w:numId="6" w16cid:durableId="1939294135">
    <w:abstractNumId w:val="42"/>
  </w:num>
  <w:num w:numId="7" w16cid:durableId="638802635">
    <w:abstractNumId w:val="11"/>
  </w:num>
  <w:num w:numId="8" w16cid:durableId="1051657186">
    <w:abstractNumId w:val="19"/>
  </w:num>
  <w:num w:numId="9" w16cid:durableId="32123994">
    <w:abstractNumId w:val="16"/>
  </w:num>
  <w:num w:numId="10" w16cid:durableId="1414931525">
    <w:abstractNumId w:val="38"/>
  </w:num>
  <w:num w:numId="11" w16cid:durableId="1928928791">
    <w:abstractNumId w:val="38"/>
  </w:num>
  <w:num w:numId="12" w16cid:durableId="65614518">
    <w:abstractNumId w:val="16"/>
  </w:num>
  <w:num w:numId="13" w16cid:durableId="1987510488">
    <w:abstractNumId w:val="16"/>
  </w:num>
  <w:num w:numId="14" w16cid:durableId="832457190">
    <w:abstractNumId w:val="16"/>
  </w:num>
  <w:num w:numId="15" w16cid:durableId="119694690">
    <w:abstractNumId w:val="16"/>
  </w:num>
  <w:num w:numId="16" w16cid:durableId="725298190">
    <w:abstractNumId w:val="38"/>
  </w:num>
  <w:num w:numId="17" w16cid:durableId="290088775">
    <w:abstractNumId w:val="16"/>
  </w:num>
  <w:num w:numId="18" w16cid:durableId="707265686">
    <w:abstractNumId w:val="24"/>
  </w:num>
  <w:num w:numId="19" w16cid:durableId="1571379284">
    <w:abstractNumId w:val="23"/>
  </w:num>
  <w:num w:numId="20" w16cid:durableId="1981491325">
    <w:abstractNumId w:val="21"/>
  </w:num>
  <w:num w:numId="21" w16cid:durableId="766657522">
    <w:abstractNumId w:val="17"/>
  </w:num>
  <w:num w:numId="22" w16cid:durableId="571742502">
    <w:abstractNumId w:val="34"/>
  </w:num>
  <w:num w:numId="23" w16cid:durableId="844320019">
    <w:abstractNumId w:val="29"/>
  </w:num>
  <w:num w:numId="24" w16cid:durableId="846748485">
    <w:abstractNumId w:val="44"/>
  </w:num>
  <w:num w:numId="25" w16cid:durableId="111093668">
    <w:abstractNumId w:val="41"/>
  </w:num>
  <w:num w:numId="26" w16cid:durableId="780536502">
    <w:abstractNumId w:val="10"/>
  </w:num>
  <w:num w:numId="27" w16cid:durableId="1254587716">
    <w:abstractNumId w:val="39"/>
  </w:num>
  <w:num w:numId="28" w16cid:durableId="404187910">
    <w:abstractNumId w:val="28"/>
  </w:num>
  <w:num w:numId="29" w16cid:durableId="971445652">
    <w:abstractNumId w:val="26"/>
  </w:num>
  <w:num w:numId="30" w16cid:durableId="1666739842">
    <w:abstractNumId w:val="14"/>
  </w:num>
  <w:num w:numId="31" w16cid:durableId="315650954">
    <w:abstractNumId w:val="18"/>
  </w:num>
  <w:num w:numId="32" w16cid:durableId="1350133781">
    <w:abstractNumId w:val="12"/>
  </w:num>
  <w:num w:numId="33" w16cid:durableId="1633974426">
    <w:abstractNumId w:val="33"/>
  </w:num>
  <w:num w:numId="34" w16cid:durableId="848639925">
    <w:abstractNumId w:val="36"/>
  </w:num>
  <w:num w:numId="35" w16cid:durableId="45223003">
    <w:abstractNumId w:val="31"/>
  </w:num>
  <w:num w:numId="36" w16cid:durableId="1866483613">
    <w:abstractNumId w:val="32"/>
  </w:num>
  <w:num w:numId="37" w16cid:durableId="1517160564">
    <w:abstractNumId w:val="40"/>
  </w:num>
  <w:num w:numId="38" w16cid:durableId="543173665">
    <w:abstractNumId w:val="8"/>
  </w:num>
  <w:num w:numId="39" w16cid:durableId="1520924013">
    <w:abstractNumId w:val="3"/>
  </w:num>
  <w:num w:numId="40" w16cid:durableId="807405432">
    <w:abstractNumId w:val="2"/>
  </w:num>
  <w:num w:numId="41" w16cid:durableId="2002997550">
    <w:abstractNumId w:val="1"/>
  </w:num>
  <w:num w:numId="42" w16cid:durableId="1859539500">
    <w:abstractNumId w:val="0"/>
  </w:num>
  <w:num w:numId="43" w16cid:durableId="2092190658">
    <w:abstractNumId w:val="9"/>
  </w:num>
  <w:num w:numId="44" w16cid:durableId="63963168">
    <w:abstractNumId w:val="7"/>
  </w:num>
  <w:num w:numId="45" w16cid:durableId="367029416">
    <w:abstractNumId w:val="6"/>
  </w:num>
  <w:num w:numId="46" w16cid:durableId="1862235397">
    <w:abstractNumId w:val="5"/>
  </w:num>
  <w:num w:numId="47" w16cid:durableId="988438203">
    <w:abstractNumId w:val="4"/>
  </w:num>
  <w:num w:numId="48" w16cid:durableId="1399785629">
    <w:abstractNumId w:val="30"/>
  </w:num>
  <w:num w:numId="49" w16cid:durableId="662390636">
    <w:abstractNumId w:val="27"/>
  </w:num>
  <w:num w:numId="50" w16cid:durableId="660620639">
    <w:abstractNumId w:val="43"/>
  </w:num>
  <w:num w:numId="51" w16cid:durableId="576015622">
    <w:abstractNumId w:val="15"/>
  </w:num>
  <w:num w:numId="52" w16cid:durableId="2089768995">
    <w:abstractNumId w:val="25"/>
  </w:num>
  <w:num w:numId="53" w16cid:durableId="2012023645">
    <w:abstractNumId w:val="3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01892"/>
    <w:rsid w:val="00000197"/>
    <w:rsid w:val="00010B9A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68D54"/>
    <w:rsid w:val="00086114"/>
    <w:rsid w:val="000A1B63"/>
    <w:rsid w:val="000A7B4A"/>
    <w:rsid w:val="000B6BE0"/>
    <w:rsid w:val="000D0E20"/>
    <w:rsid w:val="000E7483"/>
    <w:rsid w:val="000F22B9"/>
    <w:rsid w:val="000F381C"/>
    <w:rsid w:val="0010591C"/>
    <w:rsid w:val="00111811"/>
    <w:rsid w:val="00114120"/>
    <w:rsid w:val="001152A8"/>
    <w:rsid w:val="0015167D"/>
    <w:rsid w:val="00152A26"/>
    <w:rsid w:val="001764CE"/>
    <w:rsid w:val="00183417"/>
    <w:rsid w:val="001C454D"/>
    <w:rsid w:val="001D1647"/>
    <w:rsid w:val="001D4577"/>
    <w:rsid w:val="001D72BA"/>
    <w:rsid w:val="001F2420"/>
    <w:rsid w:val="001F6EEB"/>
    <w:rsid w:val="00201892"/>
    <w:rsid w:val="002770F3"/>
    <w:rsid w:val="002951BD"/>
    <w:rsid w:val="00297E2A"/>
    <w:rsid w:val="002B6893"/>
    <w:rsid w:val="002C6634"/>
    <w:rsid w:val="002D7D46"/>
    <w:rsid w:val="002F038B"/>
    <w:rsid w:val="00310160"/>
    <w:rsid w:val="0031563E"/>
    <w:rsid w:val="0034172E"/>
    <w:rsid w:val="0037071E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92EBC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B27EF"/>
    <w:rsid w:val="005E6192"/>
    <w:rsid w:val="005E6B56"/>
    <w:rsid w:val="00615583"/>
    <w:rsid w:val="00645760"/>
    <w:rsid w:val="00656974"/>
    <w:rsid w:val="006902A9"/>
    <w:rsid w:val="006966D0"/>
    <w:rsid w:val="006B0081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27CD4"/>
    <w:rsid w:val="00A3107E"/>
    <w:rsid w:val="00A65F0B"/>
    <w:rsid w:val="00A706B7"/>
    <w:rsid w:val="00AA4393"/>
    <w:rsid w:val="00AB1CA6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B1DCD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A2303"/>
    <w:rsid w:val="00EC677D"/>
    <w:rsid w:val="00ED6F41"/>
    <w:rsid w:val="00ED6F46"/>
    <w:rsid w:val="00EE16F0"/>
    <w:rsid w:val="00EE431D"/>
    <w:rsid w:val="00EE4EC4"/>
    <w:rsid w:val="00EE55F0"/>
    <w:rsid w:val="00F009AE"/>
    <w:rsid w:val="00F1003D"/>
    <w:rsid w:val="00F512A6"/>
    <w:rsid w:val="00F567A0"/>
    <w:rsid w:val="00F664DF"/>
    <w:rsid w:val="00F93513"/>
    <w:rsid w:val="00FA6C7C"/>
    <w:rsid w:val="00FB1CD6"/>
    <w:rsid w:val="014358EA"/>
    <w:rsid w:val="01520F73"/>
    <w:rsid w:val="0189A1B2"/>
    <w:rsid w:val="01BE29FE"/>
    <w:rsid w:val="020A2B9C"/>
    <w:rsid w:val="02AD2953"/>
    <w:rsid w:val="02C32FA3"/>
    <w:rsid w:val="02D87DB5"/>
    <w:rsid w:val="02D9A030"/>
    <w:rsid w:val="033AF854"/>
    <w:rsid w:val="043F35C5"/>
    <w:rsid w:val="050973FA"/>
    <w:rsid w:val="05508FAC"/>
    <w:rsid w:val="057A1ECD"/>
    <w:rsid w:val="05A3220E"/>
    <w:rsid w:val="05B027D0"/>
    <w:rsid w:val="0621AC59"/>
    <w:rsid w:val="063FD627"/>
    <w:rsid w:val="06458585"/>
    <w:rsid w:val="06C81211"/>
    <w:rsid w:val="07428A94"/>
    <w:rsid w:val="07D00CB1"/>
    <w:rsid w:val="0800C912"/>
    <w:rsid w:val="086B62E1"/>
    <w:rsid w:val="0888FBE8"/>
    <w:rsid w:val="089FD252"/>
    <w:rsid w:val="08B48B0F"/>
    <w:rsid w:val="090DEC80"/>
    <w:rsid w:val="0914C01C"/>
    <w:rsid w:val="09873AA7"/>
    <w:rsid w:val="09C9E330"/>
    <w:rsid w:val="09F46B89"/>
    <w:rsid w:val="09FB7814"/>
    <w:rsid w:val="0A1E191C"/>
    <w:rsid w:val="0A332D89"/>
    <w:rsid w:val="0A4380E0"/>
    <w:rsid w:val="0A642694"/>
    <w:rsid w:val="0AE78624"/>
    <w:rsid w:val="0B69C05D"/>
    <w:rsid w:val="0BE321D5"/>
    <w:rsid w:val="0BE6AFC0"/>
    <w:rsid w:val="0BEADFB0"/>
    <w:rsid w:val="0BF08960"/>
    <w:rsid w:val="0C4F0AF0"/>
    <w:rsid w:val="0C8F5915"/>
    <w:rsid w:val="0D4B796A"/>
    <w:rsid w:val="0D6F0A5B"/>
    <w:rsid w:val="0D77902F"/>
    <w:rsid w:val="0E1FD85B"/>
    <w:rsid w:val="0EB32EA3"/>
    <w:rsid w:val="0EEE7C0E"/>
    <w:rsid w:val="0F1F8061"/>
    <w:rsid w:val="0FEC4572"/>
    <w:rsid w:val="1033DB8F"/>
    <w:rsid w:val="106B3153"/>
    <w:rsid w:val="107240BA"/>
    <w:rsid w:val="10835EBB"/>
    <w:rsid w:val="10886D47"/>
    <w:rsid w:val="116DF986"/>
    <w:rsid w:val="1197C3F2"/>
    <w:rsid w:val="11B15AE3"/>
    <w:rsid w:val="1277DD3A"/>
    <w:rsid w:val="1357A7D5"/>
    <w:rsid w:val="14690C85"/>
    <w:rsid w:val="14C1E7F8"/>
    <w:rsid w:val="1548694E"/>
    <w:rsid w:val="1556E585"/>
    <w:rsid w:val="15CAB4EF"/>
    <w:rsid w:val="1693184F"/>
    <w:rsid w:val="169C131B"/>
    <w:rsid w:val="1745D5B7"/>
    <w:rsid w:val="17545AB9"/>
    <w:rsid w:val="1760741F"/>
    <w:rsid w:val="189836C2"/>
    <w:rsid w:val="18CFD552"/>
    <w:rsid w:val="193C20EE"/>
    <w:rsid w:val="1A6FBD1F"/>
    <w:rsid w:val="1AACD67A"/>
    <w:rsid w:val="1ABE5DC6"/>
    <w:rsid w:val="1B461C6B"/>
    <w:rsid w:val="1BB240C7"/>
    <w:rsid w:val="1BBB95D5"/>
    <w:rsid w:val="1BD1DCA5"/>
    <w:rsid w:val="1BD3BCB6"/>
    <w:rsid w:val="1BD8075E"/>
    <w:rsid w:val="1C12EB36"/>
    <w:rsid w:val="1C60E7A7"/>
    <w:rsid w:val="1C68F206"/>
    <w:rsid w:val="1C79926F"/>
    <w:rsid w:val="1CC12AFD"/>
    <w:rsid w:val="1D8BBEAD"/>
    <w:rsid w:val="1DA04F4C"/>
    <w:rsid w:val="1E477116"/>
    <w:rsid w:val="1E74E66D"/>
    <w:rsid w:val="1EB61C5B"/>
    <w:rsid w:val="1F493FD0"/>
    <w:rsid w:val="1F5EB8E5"/>
    <w:rsid w:val="1F62F706"/>
    <w:rsid w:val="205ED355"/>
    <w:rsid w:val="2089BC33"/>
    <w:rsid w:val="20ABC960"/>
    <w:rsid w:val="2223E465"/>
    <w:rsid w:val="229EECEA"/>
    <w:rsid w:val="2327E4B6"/>
    <w:rsid w:val="23881D23"/>
    <w:rsid w:val="256D170B"/>
    <w:rsid w:val="25E1A477"/>
    <w:rsid w:val="260C6F55"/>
    <w:rsid w:val="26126BB8"/>
    <w:rsid w:val="261C623D"/>
    <w:rsid w:val="262B4158"/>
    <w:rsid w:val="2654A949"/>
    <w:rsid w:val="272052AC"/>
    <w:rsid w:val="27984141"/>
    <w:rsid w:val="28D46EDD"/>
    <w:rsid w:val="29856D56"/>
    <w:rsid w:val="2989BB62"/>
    <w:rsid w:val="29B1E300"/>
    <w:rsid w:val="2A3FAB11"/>
    <w:rsid w:val="2A69B92C"/>
    <w:rsid w:val="2A7FACE5"/>
    <w:rsid w:val="2A8DE5B3"/>
    <w:rsid w:val="2B25A182"/>
    <w:rsid w:val="2B705758"/>
    <w:rsid w:val="2BB65F90"/>
    <w:rsid w:val="2BD16EDB"/>
    <w:rsid w:val="2C510A9E"/>
    <w:rsid w:val="2C74A7A0"/>
    <w:rsid w:val="2CE4B7D8"/>
    <w:rsid w:val="2CF397D1"/>
    <w:rsid w:val="2D003778"/>
    <w:rsid w:val="2E489A13"/>
    <w:rsid w:val="2E799F00"/>
    <w:rsid w:val="2EF2EF4E"/>
    <w:rsid w:val="2EFEDDD8"/>
    <w:rsid w:val="2F2FF5AA"/>
    <w:rsid w:val="2F98878D"/>
    <w:rsid w:val="3021F0E2"/>
    <w:rsid w:val="30B00EAE"/>
    <w:rsid w:val="314D352C"/>
    <w:rsid w:val="31D44BC9"/>
    <w:rsid w:val="320790E0"/>
    <w:rsid w:val="32267758"/>
    <w:rsid w:val="32436368"/>
    <w:rsid w:val="326CAD96"/>
    <w:rsid w:val="326DC1F0"/>
    <w:rsid w:val="32803D8D"/>
    <w:rsid w:val="32B96D14"/>
    <w:rsid w:val="33035F1B"/>
    <w:rsid w:val="3347532B"/>
    <w:rsid w:val="336CD9B2"/>
    <w:rsid w:val="3407CDE6"/>
    <w:rsid w:val="34A4D4C4"/>
    <w:rsid w:val="3512E829"/>
    <w:rsid w:val="3531579F"/>
    <w:rsid w:val="35B038F6"/>
    <w:rsid w:val="35EDAC77"/>
    <w:rsid w:val="361BEBAE"/>
    <w:rsid w:val="362E4B4F"/>
    <w:rsid w:val="364594EB"/>
    <w:rsid w:val="365ACA66"/>
    <w:rsid w:val="373A755D"/>
    <w:rsid w:val="373A7FE9"/>
    <w:rsid w:val="3778D250"/>
    <w:rsid w:val="37979025"/>
    <w:rsid w:val="37E775FB"/>
    <w:rsid w:val="381585DF"/>
    <w:rsid w:val="387617FF"/>
    <w:rsid w:val="387A2601"/>
    <w:rsid w:val="38D81F05"/>
    <w:rsid w:val="3914179E"/>
    <w:rsid w:val="39926B28"/>
    <w:rsid w:val="39B49071"/>
    <w:rsid w:val="3A524709"/>
    <w:rsid w:val="3AE07EE9"/>
    <w:rsid w:val="3AEDA124"/>
    <w:rsid w:val="3AF74EFD"/>
    <w:rsid w:val="3B142715"/>
    <w:rsid w:val="3BC57074"/>
    <w:rsid w:val="3C0B1927"/>
    <w:rsid w:val="3C756829"/>
    <w:rsid w:val="3C822618"/>
    <w:rsid w:val="3CB92B62"/>
    <w:rsid w:val="3CB95C8E"/>
    <w:rsid w:val="3CFB4F52"/>
    <w:rsid w:val="3D5A65F9"/>
    <w:rsid w:val="3D6523E3"/>
    <w:rsid w:val="3DF0FAF0"/>
    <w:rsid w:val="3E376977"/>
    <w:rsid w:val="3F342C3E"/>
    <w:rsid w:val="3FB0B991"/>
    <w:rsid w:val="3FD14F31"/>
    <w:rsid w:val="3FF0FDE0"/>
    <w:rsid w:val="4028E82E"/>
    <w:rsid w:val="404D4316"/>
    <w:rsid w:val="4053F690"/>
    <w:rsid w:val="40B3AD11"/>
    <w:rsid w:val="4126ADFA"/>
    <w:rsid w:val="4156C882"/>
    <w:rsid w:val="41D2095A"/>
    <w:rsid w:val="41F1EE28"/>
    <w:rsid w:val="42622D0E"/>
    <w:rsid w:val="4273DD78"/>
    <w:rsid w:val="42C54ECB"/>
    <w:rsid w:val="43A8ED39"/>
    <w:rsid w:val="44417E14"/>
    <w:rsid w:val="44549481"/>
    <w:rsid w:val="44639ED6"/>
    <w:rsid w:val="44A25837"/>
    <w:rsid w:val="44DD282A"/>
    <w:rsid w:val="45249271"/>
    <w:rsid w:val="45DEEDAA"/>
    <w:rsid w:val="45E7B23B"/>
    <w:rsid w:val="461F2926"/>
    <w:rsid w:val="4625DFC6"/>
    <w:rsid w:val="463098C9"/>
    <w:rsid w:val="464B1758"/>
    <w:rsid w:val="46581EB0"/>
    <w:rsid w:val="4671F3E1"/>
    <w:rsid w:val="46A647C3"/>
    <w:rsid w:val="47607027"/>
    <w:rsid w:val="48676B46"/>
    <w:rsid w:val="48ADFA36"/>
    <w:rsid w:val="48C589E5"/>
    <w:rsid w:val="48CE7C13"/>
    <w:rsid w:val="48F6A0C8"/>
    <w:rsid w:val="490FB0A1"/>
    <w:rsid w:val="49523136"/>
    <w:rsid w:val="4A2A7C65"/>
    <w:rsid w:val="4A578BD3"/>
    <w:rsid w:val="4A63F04D"/>
    <w:rsid w:val="4A92365E"/>
    <w:rsid w:val="4B4896A5"/>
    <w:rsid w:val="4B59A11B"/>
    <w:rsid w:val="4BA2920F"/>
    <w:rsid w:val="4BC3EFDD"/>
    <w:rsid w:val="4C1BB9DE"/>
    <w:rsid w:val="4C5CBC58"/>
    <w:rsid w:val="4C5D3DB5"/>
    <w:rsid w:val="4C681F57"/>
    <w:rsid w:val="4C805736"/>
    <w:rsid w:val="4D9DA914"/>
    <w:rsid w:val="4DBAEBB0"/>
    <w:rsid w:val="4DF0A874"/>
    <w:rsid w:val="4E1DC6D7"/>
    <w:rsid w:val="4EF24CBD"/>
    <w:rsid w:val="4F278BE1"/>
    <w:rsid w:val="4F639088"/>
    <w:rsid w:val="5001C3D5"/>
    <w:rsid w:val="501D110D"/>
    <w:rsid w:val="50DC02A8"/>
    <w:rsid w:val="50FE9C9F"/>
    <w:rsid w:val="51459570"/>
    <w:rsid w:val="5173D3BD"/>
    <w:rsid w:val="517BEDC6"/>
    <w:rsid w:val="51930EC9"/>
    <w:rsid w:val="5259FBB8"/>
    <w:rsid w:val="531476F0"/>
    <w:rsid w:val="531CF993"/>
    <w:rsid w:val="5335180A"/>
    <w:rsid w:val="5353F2A8"/>
    <w:rsid w:val="535F5372"/>
    <w:rsid w:val="53790D9C"/>
    <w:rsid w:val="54C0F921"/>
    <w:rsid w:val="54EDE7E6"/>
    <w:rsid w:val="55258FF7"/>
    <w:rsid w:val="5552871F"/>
    <w:rsid w:val="55A5C5D2"/>
    <w:rsid w:val="55D8E8B0"/>
    <w:rsid w:val="56172E56"/>
    <w:rsid w:val="5711B3FC"/>
    <w:rsid w:val="5719B416"/>
    <w:rsid w:val="574CE753"/>
    <w:rsid w:val="58970C77"/>
    <w:rsid w:val="58A9F671"/>
    <w:rsid w:val="58CDAA64"/>
    <w:rsid w:val="58E45494"/>
    <w:rsid w:val="5920DD42"/>
    <w:rsid w:val="5986DA8F"/>
    <w:rsid w:val="5A502CCD"/>
    <w:rsid w:val="5A7002B6"/>
    <w:rsid w:val="5ABC677A"/>
    <w:rsid w:val="5AE6A58C"/>
    <w:rsid w:val="5B780403"/>
    <w:rsid w:val="5BCA8049"/>
    <w:rsid w:val="5C1BF556"/>
    <w:rsid w:val="5C57BC39"/>
    <w:rsid w:val="5CF2BC10"/>
    <w:rsid w:val="5D079F3C"/>
    <w:rsid w:val="5DA088DD"/>
    <w:rsid w:val="5DCA15E2"/>
    <w:rsid w:val="5E715794"/>
    <w:rsid w:val="5E8F72F6"/>
    <w:rsid w:val="5F5758BE"/>
    <w:rsid w:val="5FFDD979"/>
    <w:rsid w:val="6051EACD"/>
    <w:rsid w:val="6084BF5A"/>
    <w:rsid w:val="608D9664"/>
    <w:rsid w:val="608E7EE9"/>
    <w:rsid w:val="60F0E9B2"/>
    <w:rsid w:val="6136B5E0"/>
    <w:rsid w:val="615D7804"/>
    <w:rsid w:val="61731F4E"/>
    <w:rsid w:val="61A2C8DA"/>
    <w:rsid w:val="62B1C020"/>
    <w:rsid w:val="62BA46CB"/>
    <w:rsid w:val="62BF52C7"/>
    <w:rsid w:val="634FB955"/>
    <w:rsid w:val="63A4C112"/>
    <w:rsid w:val="63B57139"/>
    <w:rsid w:val="63F4293A"/>
    <w:rsid w:val="647FFA0A"/>
    <w:rsid w:val="64A8F663"/>
    <w:rsid w:val="64C1A4A0"/>
    <w:rsid w:val="65114C85"/>
    <w:rsid w:val="65544EDD"/>
    <w:rsid w:val="6598ADE5"/>
    <w:rsid w:val="668DCDED"/>
    <w:rsid w:val="66971354"/>
    <w:rsid w:val="6698AF07"/>
    <w:rsid w:val="66A303DC"/>
    <w:rsid w:val="66BD2F15"/>
    <w:rsid w:val="66D55BAB"/>
    <w:rsid w:val="6722FCBA"/>
    <w:rsid w:val="673D01CE"/>
    <w:rsid w:val="67668EB5"/>
    <w:rsid w:val="677ED1BC"/>
    <w:rsid w:val="68E4DD90"/>
    <w:rsid w:val="690ED208"/>
    <w:rsid w:val="69896745"/>
    <w:rsid w:val="69BB3A02"/>
    <w:rsid w:val="69F345CF"/>
    <w:rsid w:val="6A729374"/>
    <w:rsid w:val="6ABF072E"/>
    <w:rsid w:val="6B8FFBF5"/>
    <w:rsid w:val="6BC123F1"/>
    <w:rsid w:val="6BF7AC17"/>
    <w:rsid w:val="6C247778"/>
    <w:rsid w:val="6C2732F3"/>
    <w:rsid w:val="6C542452"/>
    <w:rsid w:val="6C58F143"/>
    <w:rsid w:val="6D35D516"/>
    <w:rsid w:val="6E4BE914"/>
    <w:rsid w:val="6EB7DCA8"/>
    <w:rsid w:val="6F23E8D2"/>
    <w:rsid w:val="6F4E66A6"/>
    <w:rsid w:val="6F8C8E67"/>
    <w:rsid w:val="6FC69740"/>
    <w:rsid w:val="7015B1B6"/>
    <w:rsid w:val="70CA964F"/>
    <w:rsid w:val="70CEFBCF"/>
    <w:rsid w:val="70E84899"/>
    <w:rsid w:val="70FAB7F8"/>
    <w:rsid w:val="7133B45B"/>
    <w:rsid w:val="716F9D6B"/>
    <w:rsid w:val="71C5C04F"/>
    <w:rsid w:val="7262F954"/>
    <w:rsid w:val="72AEAFB8"/>
    <w:rsid w:val="72F95E61"/>
    <w:rsid w:val="7326564F"/>
    <w:rsid w:val="73968F92"/>
    <w:rsid w:val="739B1692"/>
    <w:rsid w:val="73CB537D"/>
    <w:rsid w:val="740450BE"/>
    <w:rsid w:val="7425DB49"/>
    <w:rsid w:val="74422814"/>
    <w:rsid w:val="7494C22C"/>
    <w:rsid w:val="753F130A"/>
    <w:rsid w:val="7579F812"/>
    <w:rsid w:val="75AC3D2E"/>
    <w:rsid w:val="76679289"/>
    <w:rsid w:val="76A0C9D3"/>
    <w:rsid w:val="76DBE317"/>
    <w:rsid w:val="7716536D"/>
    <w:rsid w:val="771E9358"/>
    <w:rsid w:val="776390F0"/>
    <w:rsid w:val="77D60526"/>
    <w:rsid w:val="77DC354A"/>
    <w:rsid w:val="78DFDB3C"/>
    <w:rsid w:val="796BC758"/>
    <w:rsid w:val="79F990EF"/>
    <w:rsid w:val="7A92CA70"/>
    <w:rsid w:val="7ACD963F"/>
    <w:rsid w:val="7B5B2383"/>
    <w:rsid w:val="7C4B3597"/>
    <w:rsid w:val="7CDA629C"/>
    <w:rsid w:val="7D1D93EF"/>
    <w:rsid w:val="7D4E6B00"/>
    <w:rsid w:val="7D65D306"/>
    <w:rsid w:val="7D82B2A1"/>
    <w:rsid w:val="7DA45C1D"/>
    <w:rsid w:val="7DB72A2D"/>
    <w:rsid w:val="7E5A2913"/>
    <w:rsid w:val="7ED0F409"/>
    <w:rsid w:val="7ED7BCE5"/>
    <w:rsid w:val="7F9C4631"/>
    <w:rsid w:val="7FE81EBC"/>
    <w:rsid w:val="7FF13D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226E75C"/>
  <w15:docId w15:val="{C8321790-03B6-41F4-9380-3EC6AE28D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9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9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9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7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7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7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7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7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8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9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1152A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rsid w:val="00F567A0"/>
    <w:rPr>
      <w:color w:val="800080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567A0"/>
    <w:pPr>
      <w:numPr>
        <w:numId w:val="0"/>
      </w:numPr>
      <w:spacing w:before="240" w:after="0" w:line="259" w:lineRule="auto"/>
      <w:outlineLvl w:val="9"/>
    </w:pPr>
    <w:rPr>
      <w:rFonts w:eastAsiaTheme="majorEastAsia" w:cstheme="majorBidi"/>
      <w:b w:val="0"/>
      <w:bCs w:val="0"/>
      <w:caps w:val="0"/>
      <w:color w:val="365F91" w:themeColor="accent1" w:themeShade="BF"/>
      <w:kern w:val="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0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www.docker.com/products/docker-desktop/" TargetMode="External"/><Relationship Id="rId17" Type="http://schemas.openxmlformats.org/officeDocument/2006/relationships/hyperlink" Target="https://github.com/ThomNardou/FastClickedApp" TargetMode="External"/><Relationship Id="rId25" Type="http://schemas.openxmlformats.org/officeDocument/2006/relationships/header" Target="header1.xml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sualstudio.microsoft.com/fr/downloads/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4" ma:contentTypeDescription="Crée un document." ma:contentTypeScope="" ma:versionID="41827e22f0a2406195029f3799eac37d">
  <xsd:schema xmlns:xsd="http://www.w3.org/2001/XMLSchema" xmlns:xs="http://www.w3.org/2001/XMLSchema" xmlns:p="http://schemas.microsoft.com/office/2006/metadata/properties" xmlns:ns2="bf2f2df3-a963-4452-b0e7-67dabc627c35" xmlns:ns3="f7d9f5a6-831d-4621-8c77-cbcaf993e406" targetNamespace="http://schemas.microsoft.com/office/2006/metadata/properties" ma:root="true" ma:fieldsID="b5448764cb5439448d1ea8eff3aff90d" ns2:_="" ns3:_="">
    <xsd:import namespace="bf2f2df3-a963-4452-b0e7-67dabc627c35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d5ae18fe-e647-4d3d-978d-a159861f0a34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8E7934-3F3A-4F32-A7D4-1B248DBE70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FE595B-3A92-4484-A585-A4037F0DA5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81FC95-92B5-446F-AE57-E4A44C8C450C}">
  <ds:schemaRefs>
    <ds:schemaRef ds:uri="http://schemas.microsoft.com/office/2006/metadata/properties"/>
    <ds:schemaRef ds:uri="http://schemas.microsoft.com/office/infopath/2007/PartnerControls"/>
    <ds:schemaRef ds:uri="bf2f2df3-a963-4452-b0e7-67dabc627c35"/>
    <ds:schemaRef ds:uri="f7d9f5a6-831d-4621-8c77-cbcaf993e406"/>
  </ds:schemaRefs>
</ds:datastoreItem>
</file>

<file path=customXml/itemProps4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70</TotalTime>
  <Pages>6</Pages>
  <Words>367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user</dc:creator>
  <cp:lastModifiedBy>Thomas Louis Nardou</cp:lastModifiedBy>
  <cp:revision>7</cp:revision>
  <cp:lastPrinted>2009-09-04T13:21:00Z</cp:lastPrinted>
  <dcterms:created xsi:type="dcterms:W3CDTF">2024-01-08T17:31:00Z</dcterms:created>
  <dcterms:modified xsi:type="dcterms:W3CDTF">2024-05-15T12:34:00Z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</Properties>
</file>